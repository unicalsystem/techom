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6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26"/>
        <w:gridCol w:w="683"/>
        <w:gridCol w:w="6159"/>
      </w:tblGrid>
      <w:tr w:rsidR="001B2ABD" w14:paraId="19DDF5AA" w14:textId="77777777" w:rsidTr="00847E45">
        <w:trPr>
          <w:trHeight w:val="1429"/>
        </w:trPr>
        <w:tc>
          <w:tcPr>
            <w:tcW w:w="3426" w:type="dxa"/>
            <w:vAlign w:val="bottom"/>
          </w:tcPr>
          <w:p w14:paraId="2A069B32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0A5002" wp14:editId="7FBB7F92">
                      <wp:extent cx="1741714" cy="1861457"/>
                      <wp:effectExtent l="0" t="0" r="11430" b="2476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1714" cy="1861457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F7B308E" id="Oval 2" o:spid="_x0000_s1026" alt="Title: Professional Headshot of Man" style="width:137.15pt;height:14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" strokecolor="#968c8c [3209]" strokeweight="1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683" w:type="dxa"/>
          </w:tcPr>
          <w:p w14:paraId="5A7CA0B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159" w:type="dxa"/>
            <w:vAlign w:val="bottom"/>
          </w:tcPr>
          <w:p w14:paraId="76A1EE2A" w14:textId="1B1B5CB3" w:rsidR="00286CA5" w:rsidRPr="00515CE8" w:rsidRDefault="00286CA5" w:rsidP="00286CA5">
            <w:pPr>
              <w:pStyle w:val="Title"/>
              <w:rPr>
                <w:sz w:val="44"/>
                <w:szCs w:val="44"/>
              </w:rPr>
            </w:pPr>
            <w:r w:rsidRPr="00515CE8">
              <w:rPr>
                <w:sz w:val="44"/>
                <w:szCs w:val="44"/>
              </w:rPr>
              <w:t>ALUVALA MANOJ KUMAR</w:t>
            </w:r>
          </w:p>
          <w:p w14:paraId="183780A8" w14:textId="77777777" w:rsidR="001B2ABD" w:rsidRDefault="001B2ABD" w:rsidP="001B2ABD">
            <w:pPr>
              <w:pStyle w:val="Subtitle"/>
            </w:pPr>
          </w:p>
          <w:p w14:paraId="58A3AAD8" w14:textId="1B86AA14" w:rsidR="00847E45" w:rsidRPr="00847E45" w:rsidRDefault="00847E45" w:rsidP="00847E45"/>
        </w:tc>
      </w:tr>
      <w:tr w:rsidR="001B2ABD" w14:paraId="672576B1" w14:textId="77777777" w:rsidTr="00847E45">
        <w:trPr>
          <w:trHeight w:val="4011"/>
        </w:trPr>
        <w:tc>
          <w:tcPr>
            <w:tcW w:w="3426" w:type="dxa"/>
          </w:tcPr>
          <w:p w14:paraId="73264263" w14:textId="347CD430" w:rsidR="001B2ABD" w:rsidRDefault="00850320" w:rsidP="00036450">
            <w:pPr>
              <w:pStyle w:val="Heading3"/>
            </w:pPr>
            <w:r>
              <w:t>CAREER OBJECTIVE</w:t>
            </w:r>
          </w:p>
          <w:p w14:paraId="2019088C" w14:textId="2BD4AC45" w:rsidR="00850320" w:rsidRPr="003D46FC" w:rsidRDefault="00850320" w:rsidP="00850320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To obtain a challenging career in the IT industry</w:t>
            </w:r>
            <w:r w:rsidR="00D51F4A" w:rsidRPr="003D46FC">
              <w:rPr>
                <w:sz w:val="20"/>
                <w:szCs w:val="24"/>
              </w:rPr>
              <w:t xml:space="preserve"> and put all my efforts into the growth of the organization and have a great working environment.</w:t>
            </w:r>
          </w:p>
          <w:p w14:paraId="4CB22930" w14:textId="602489B2" w:rsidR="00036450" w:rsidRPr="003D46FC" w:rsidRDefault="00036450" w:rsidP="00B85012">
            <w:pPr>
              <w:rPr>
                <w:sz w:val="20"/>
                <w:szCs w:val="24"/>
              </w:rPr>
            </w:pPr>
          </w:p>
          <w:p w14:paraId="69E2E9FB" w14:textId="77777777" w:rsidR="00036450" w:rsidRDefault="00036450" w:rsidP="00036450"/>
          <w:sdt>
            <w:sdtPr>
              <w:id w:val="-1954003311"/>
              <w:placeholder>
                <w:docPart w:val="D12922335DA0443EB1D6333062D17DF8"/>
              </w:placeholder>
              <w:temporary/>
              <w:showingPlcHdr/>
              <w15:appearance w15:val="hidden"/>
            </w:sdtPr>
            <w:sdtContent>
              <w:p w14:paraId="41373054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rPr>
                <w:sz w:val="20"/>
                <w:szCs w:val="24"/>
              </w:rPr>
              <w:id w:val="1111563247"/>
              <w:placeholder>
                <w:docPart w:val="EC69F249647947609B570C407B68A620"/>
              </w:placeholder>
              <w:temporary/>
              <w:showingPlcHdr/>
              <w15:appearance w15:val="hidden"/>
            </w:sdtPr>
            <w:sdtContent>
              <w:p w14:paraId="7D45E0CD" w14:textId="77777777" w:rsidR="004D3011" w:rsidRPr="003D46FC" w:rsidRDefault="004D3011" w:rsidP="004D3011">
                <w:pPr>
                  <w:rPr>
                    <w:sz w:val="20"/>
                    <w:szCs w:val="24"/>
                  </w:rPr>
                </w:pPr>
                <w:r w:rsidRPr="003D46FC">
                  <w:rPr>
                    <w:sz w:val="20"/>
                    <w:szCs w:val="24"/>
                  </w:rPr>
                  <w:t>PHONE:</w:t>
                </w:r>
              </w:p>
            </w:sdtContent>
          </w:sdt>
          <w:p w14:paraId="7CCE13F3" w14:textId="58F14827" w:rsidR="004D3011" w:rsidRPr="003D46FC" w:rsidRDefault="00B85012" w:rsidP="004D3011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8008466367</w:t>
            </w:r>
          </w:p>
          <w:p w14:paraId="61557894" w14:textId="77777777" w:rsidR="004D3011" w:rsidRPr="003D46FC" w:rsidRDefault="004D3011" w:rsidP="004D3011">
            <w:pPr>
              <w:rPr>
                <w:sz w:val="20"/>
                <w:szCs w:val="24"/>
              </w:rPr>
            </w:pPr>
          </w:p>
          <w:sdt>
            <w:sdtPr>
              <w:rPr>
                <w:sz w:val="20"/>
                <w:szCs w:val="24"/>
              </w:rPr>
              <w:id w:val="-240260293"/>
              <w:placeholder>
                <w:docPart w:val="F5468DB4E31F44EFA8B684FD6549475B"/>
              </w:placeholder>
              <w:temporary/>
              <w:showingPlcHdr/>
              <w15:appearance w15:val="hidden"/>
            </w:sdtPr>
            <w:sdtContent>
              <w:p w14:paraId="26FFB257" w14:textId="77777777" w:rsidR="004D3011" w:rsidRPr="003D46FC" w:rsidRDefault="004D3011" w:rsidP="004D3011">
                <w:pPr>
                  <w:rPr>
                    <w:sz w:val="20"/>
                    <w:szCs w:val="24"/>
                  </w:rPr>
                </w:pPr>
                <w:r w:rsidRPr="003D46FC">
                  <w:rPr>
                    <w:sz w:val="20"/>
                    <w:szCs w:val="24"/>
                  </w:rPr>
                  <w:t>EMAIL:</w:t>
                </w:r>
              </w:p>
            </w:sdtContent>
          </w:sdt>
          <w:p w14:paraId="3A696EA6" w14:textId="173D17E1" w:rsidR="00036450" w:rsidRPr="003D46FC" w:rsidRDefault="00B85012" w:rsidP="004D3011">
            <w:pPr>
              <w:rPr>
                <w:rStyle w:val="Hyperlink"/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manojkumar47710@gmail.com</w:t>
            </w:r>
          </w:p>
          <w:sdt>
            <w:sdtPr>
              <w:id w:val="-1444214663"/>
              <w:placeholder>
                <w:docPart w:val="282C0CFD37F34B95A801AFFB4EB80B86"/>
              </w:placeholder>
              <w:temporary/>
              <w:showingPlcHdr/>
              <w15:appearance w15:val="hidden"/>
            </w:sdtPr>
            <w:sdtContent>
              <w:p w14:paraId="5723C451" w14:textId="12E36FB8" w:rsidR="004D3011" w:rsidRDefault="00CB0055" w:rsidP="00850320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122F4BA5" w14:textId="6A57594E" w:rsidR="004D3011" w:rsidRPr="003D46FC" w:rsidRDefault="00B85012" w:rsidP="004D3011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Listening to Music.</w:t>
            </w:r>
          </w:p>
          <w:p w14:paraId="3B75A1DA" w14:textId="4ABE6630" w:rsidR="004D3011" w:rsidRPr="003D46FC" w:rsidRDefault="00850320" w:rsidP="004D3011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Mobile Gaming.</w:t>
            </w:r>
          </w:p>
          <w:p w14:paraId="2ACF08C8" w14:textId="0895F25C" w:rsidR="004D3011" w:rsidRPr="004D3011" w:rsidRDefault="00850320" w:rsidP="004D3011">
            <w:r w:rsidRPr="003D46FC">
              <w:rPr>
                <w:sz w:val="20"/>
                <w:szCs w:val="24"/>
              </w:rPr>
              <w:t>Drawing</w:t>
            </w:r>
            <w:r>
              <w:t>.</w:t>
            </w:r>
          </w:p>
        </w:tc>
        <w:tc>
          <w:tcPr>
            <w:tcW w:w="683" w:type="dxa"/>
          </w:tcPr>
          <w:p w14:paraId="6390994D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159" w:type="dxa"/>
          </w:tcPr>
          <w:sdt>
            <w:sdtPr>
              <w:id w:val="1049110328"/>
              <w:placeholder>
                <w:docPart w:val="9A15232C39244305A2CB857CA2654B2F"/>
              </w:placeholder>
              <w:temporary/>
              <w:showingPlcHdr/>
              <w15:appearance w15:val="hidden"/>
            </w:sdtPr>
            <w:sdtContent>
              <w:p w14:paraId="3D56051A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80D40AC" w14:textId="77777777" w:rsidR="00847E45" w:rsidRDefault="00847E45" w:rsidP="00B359E4">
            <w:pPr>
              <w:pStyle w:val="Heading4"/>
              <w:rPr>
                <w:sz w:val="20"/>
                <w:szCs w:val="24"/>
              </w:rPr>
            </w:pPr>
          </w:p>
          <w:p w14:paraId="280E8007" w14:textId="244F7A22" w:rsidR="00036450" w:rsidRPr="003D46FC" w:rsidRDefault="00286CA5" w:rsidP="00B359E4">
            <w:pPr>
              <w:pStyle w:val="Heading4"/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Sree Chaitanya College of Engineering.</w:t>
            </w:r>
          </w:p>
          <w:p w14:paraId="4F524E41" w14:textId="2009F7D5" w:rsidR="00036450" w:rsidRPr="003D46FC" w:rsidRDefault="00286CA5" w:rsidP="00B359E4">
            <w:pPr>
              <w:pStyle w:val="Date"/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2019</w:t>
            </w:r>
            <w:r w:rsidR="00036450" w:rsidRPr="003D46FC">
              <w:rPr>
                <w:sz w:val="20"/>
                <w:szCs w:val="24"/>
              </w:rPr>
              <w:t xml:space="preserve"> - </w:t>
            </w:r>
            <w:r w:rsidRPr="003D46FC">
              <w:rPr>
                <w:sz w:val="20"/>
                <w:szCs w:val="24"/>
              </w:rPr>
              <w:t>2022</w:t>
            </w:r>
          </w:p>
          <w:p w14:paraId="2390F8EB" w14:textId="57EF5252" w:rsidR="004D3011" w:rsidRPr="003D46FC" w:rsidRDefault="00DB0C3C" w:rsidP="00036450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B.T</w:t>
            </w:r>
            <w:r w:rsidR="00515CE8">
              <w:rPr>
                <w:sz w:val="20"/>
                <w:szCs w:val="24"/>
              </w:rPr>
              <w:t>ECH</w:t>
            </w:r>
            <w:r w:rsidRPr="003D46FC">
              <w:rPr>
                <w:sz w:val="20"/>
                <w:szCs w:val="24"/>
              </w:rPr>
              <w:t xml:space="preserve"> - </w:t>
            </w:r>
            <w:r w:rsidR="00286CA5" w:rsidRPr="003D46FC">
              <w:rPr>
                <w:sz w:val="20"/>
                <w:szCs w:val="24"/>
              </w:rPr>
              <w:t>E</w:t>
            </w:r>
            <w:r w:rsidR="00850320" w:rsidRPr="003D46FC">
              <w:rPr>
                <w:sz w:val="20"/>
                <w:szCs w:val="24"/>
              </w:rPr>
              <w:t>EE</w:t>
            </w:r>
            <w:r w:rsidR="00286CA5" w:rsidRPr="003D46FC">
              <w:rPr>
                <w:sz w:val="20"/>
                <w:szCs w:val="24"/>
              </w:rPr>
              <w:t xml:space="preserve"> - 63%</w:t>
            </w:r>
          </w:p>
          <w:p w14:paraId="0BAA1907" w14:textId="77777777" w:rsidR="00036450" w:rsidRPr="003D46FC" w:rsidRDefault="00036450" w:rsidP="00036450">
            <w:pPr>
              <w:rPr>
                <w:sz w:val="20"/>
                <w:szCs w:val="24"/>
              </w:rPr>
            </w:pPr>
          </w:p>
          <w:p w14:paraId="178EEA3A" w14:textId="555EB362" w:rsidR="00036450" w:rsidRPr="003D46FC" w:rsidRDefault="00057020" w:rsidP="00B359E4">
            <w:pPr>
              <w:pStyle w:val="Heading4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V</w:t>
            </w:r>
            <w:r w:rsidR="00286CA5" w:rsidRPr="003D46FC">
              <w:rPr>
                <w:sz w:val="20"/>
                <w:szCs w:val="24"/>
              </w:rPr>
              <w:t>aage</w:t>
            </w:r>
            <w:r w:rsidR="00515CE8">
              <w:rPr>
                <w:sz w:val="20"/>
                <w:szCs w:val="24"/>
              </w:rPr>
              <w:t>swari</w:t>
            </w:r>
            <w:r w:rsidR="00286CA5" w:rsidRPr="003D46FC">
              <w:rPr>
                <w:sz w:val="20"/>
                <w:szCs w:val="24"/>
              </w:rPr>
              <w:t xml:space="preserve"> College of Engineering</w:t>
            </w:r>
            <w:r w:rsidR="00D51F4A" w:rsidRPr="003D46FC">
              <w:rPr>
                <w:sz w:val="20"/>
                <w:szCs w:val="24"/>
              </w:rPr>
              <w:t>.</w:t>
            </w:r>
          </w:p>
          <w:p w14:paraId="60BC6DE3" w14:textId="0B80735F" w:rsidR="00036450" w:rsidRPr="003D46FC" w:rsidRDefault="00DB0C3C" w:rsidP="00B359E4">
            <w:pPr>
              <w:pStyle w:val="Date"/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2016</w:t>
            </w:r>
            <w:r w:rsidR="00036450" w:rsidRPr="003D46FC">
              <w:rPr>
                <w:sz w:val="20"/>
                <w:szCs w:val="24"/>
              </w:rPr>
              <w:t xml:space="preserve"> - </w:t>
            </w:r>
            <w:r w:rsidRPr="003D46FC">
              <w:rPr>
                <w:sz w:val="20"/>
                <w:szCs w:val="24"/>
              </w:rPr>
              <w:t>2019</w:t>
            </w:r>
          </w:p>
          <w:p w14:paraId="0ACE5B7A" w14:textId="2D149550" w:rsidR="00532A01" w:rsidRDefault="00DB0C3C" w:rsidP="00036450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DIPLOMA – E</w:t>
            </w:r>
            <w:r w:rsidR="00850320" w:rsidRPr="003D46FC">
              <w:rPr>
                <w:sz w:val="20"/>
                <w:szCs w:val="24"/>
              </w:rPr>
              <w:t>EE</w:t>
            </w:r>
            <w:r w:rsidRPr="003D46FC">
              <w:rPr>
                <w:sz w:val="20"/>
                <w:szCs w:val="24"/>
              </w:rPr>
              <w:t xml:space="preserve"> – 80%</w:t>
            </w:r>
          </w:p>
          <w:p w14:paraId="09B0E852" w14:textId="62CD457D" w:rsidR="00057020" w:rsidRDefault="00057020" w:rsidP="00036450">
            <w:pPr>
              <w:rPr>
                <w:sz w:val="20"/>
                <w:szCs w:val="24"/>
              </w:rPr>
            </w:pPr>
          </w:p>
          <w:p w14:paraId="77EFB2FC" w14:textId="25CA44BF" w:rsidR="00057020" w:rsidRDefault="00057020" w:rsidP="00036450">
            <w:pPr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Sai Manair High School</w:t>
            </w:r>
          </w:p>
          <w:p w14:paraId="219BAB92" w14:textId="2A645421" w:rsidR="003B18EF" w:rsidRDefault="00057020" w:rsidP="00847E45">
            <w:pPr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2015-2016 – 90%</w:t>
            </w:r>
          </w:p>
          <w:p w14:paraId="65FC4F9A" w14:textId="77777777" w:rsidR="00847E45" w:rsidRPr="00847E45" w:rsidRDefault="00847E45" w:rsidP="00847E45">
            <w:pPr>
              <w:rPr>
                <w:sz w:val="20"/>
                <w:szCs w:val="24"/>
              </w:rPr>
            </w:pPr>
          </w:p>
          <w:p w14:paraId="24755FA9" w14:textId="646B7E17" w:rsidR="00532A01" w:rsidRPr="003045A6" w:rsidRDefault="00532A01" w:rsidP="003045A6">
            <w:pPr>
              <w:pStyle w:val="Heading2"/>
            </w:pPr>
            <w:r>
              <w:t>projects</w:t>
            </w:r>
          </w:p>
          <w:p w14:paraId="1C1B8762" w14:textId="11161F08" w:rsidR="00847E45" w:rsidRPr="003045A6" w:rsidRDefault="00532A01" w:rsidP="003045A6">
            <w:pPr>
              <w:rPr>
                <w:sz w:val="20"/>
                <w:szCs w:val="24"/>
              </w:rPr>
            </w:pPr>
            <w:r w:rsidRPr="003D46FC">
              <w:rPr>
                <w:sz w:val="20"/>
                <w:szCs w:val="24"/>
              </w:rPr>
              <w:t>Finding the location of transformer which is overloaded using</w:t>
            </w:r>
            <w:r w:rsidR="003D46FC">
              <w:rPr>
                <w:sz w:val="20"/>
                <w:szCs w:val="24"/>
              </w:rPr>
              <w:t xml:space="preserve"> </w:t>
            </w:r>
            <w:r w:rsidRPr="003D46FC">
              <w:rPr>
                <w:sz w:val="20"/>
                <w:szCs w:val="24"/>
              </w:rPr>
              <w:t>IOT.</w:t>
            </w:r>
          </w:p>
        </w:tc>
      </w:tr>
      <w:tr w:rsidR="00762172" w14:paraId="08DA9486" w14:textId="77777777" w:rsidTr="00847E45">
        <w:trPr>
          <w:trHeight w:val="1685"/>
        </w:trPr>
        <w:tc>
          <w:tcPr>
            <w:tcW w:w="3426" w:type="dxa"/>
          </w:tcPr>
          <w:p w14:paraId="6687E5E2" w14:textId="77777777" w:rsidR="00762172" w:rsidRDefault="00762172" w:rsidP="00036450">
            <w:pPr>
              <w:pStyle w:val="Heading3"/>
            </w:pPr>
          </w:p>
        </w:tc>
        <w:tc>
          <w:tcPr>
            <w:tcW w:w="683" w:type="dxa"/>
          </w:tcPr>
          <w:p w14:paraId="068B08DD" w14:textId="77777777" w:rsidR="00762172" w:rsidRDefault="00762172" w:rsidP="000C45FF">
            <w:pPr>
              <w:tabs>
                <w:tab w:val="left" w:pos="990"/>
              </w:tabs>
            </w:pPr>
          </w:p>
        </w:tc>
        <w:tc>
          <w:tcPr>
            <w:tcW w:w="6159" w:type="dxa"/>
          </w:tcPr>
          <w:p w14:paraId="5A44ABA3" w14:textId="18B1275D" w:rsidR="003B18EF" w:rsidRDefault="003B18EF" w:rsidP="003045A6">
            <w:pPr>
              <w:pStyle w:val="Heading2"/>
              <w:spacing w:before="0" w:after="0"/>
              <w:rPr>
                <w:noProof/>
              </w:rPr>
            </w:pPr>
            <w:r>
              <w:rPr>
                <w:noProof/>
              </w:rPr>
              <w:t>personal profile</w:t>
            </w:r>
          </w:p>
          <w:p w14:paraId="5F3FC9C3" w14:textId="77777777" w:rsidR="00847E45" w:rsidRPr="00847E45" w:rsidRDefault="00847E45" w:rsidP="00847E45"/>
          <w:p w14:paraId="177966CE" w14:textId="77777777" w:rsidR="003B18EF" w:rsidRPr="003D46FC" w:rsidRDefault="003B18EF" w:rsidP="003B18EF">
            <w:pPr>
              <w:rPr>
                <w:noProof/>
                <w:color w:val="000000" w:themeColor="text1"/>
                <w:sz w:val="20"/>
                <w:szCs w:val="24"/>
              </w:rPr>
            </w:pPr>
            <w:r w:rsidRPr="003D46FC">
              <w:rPr>
                <w:noProof/>
                <w:color w:val="000000" w:themeColor="text1"/>
                <w:sz w:val="20"/>
                <w:szCs w:val="24"/>
              </w:rPr>
              <w:t>Father’s Name           : Aluvala Ramesh</w:t>
            </w:r>
          </w:p>
          <w:p w14:paraId="1DB026C6" w14:textId="62F1C991" w:rsidR="003B18EF" w:rsidRPr="003D46FC" w:rsidRDefault="003B18EF" w:rsidP="003B18EF">
            <w:pPr>
              <w:rPr>
                <w:noProof/>
                <w:color w:val="000000" w:themeColor="text1"/>
                <w:sz w:val="20"/>
                <w:szCs w:val="24"/>
              </w:rPr>
            </w:pPr>
            <w:r w:rsidRPr="003D46FC">
              <w:rPr>
                <w:noProof/>
                <w:color w:val="000000" w:themeColor="text1"/>
                <w:sz w:val="20"/>
                <w:szCs w:val="24"/>
              </w:rPr>
              <w:t>Date of Birth               : 05-06-2001</w:t>
            </w:r>
          </w:p>
          <w:p w14:paraId="09CC4BE8" w14:textId="77777777" w:rsidR="003B18EF" w:rsidRPr="003D46FC" w:rsidRDefault="003B18EF" w:rsidP="003B18EF">
            <w:pPr>
              <w:rPr>
                <w:noProof/>
                <w:color w:val="000000" w:themeColor="text1"/>
                <w:sz w:val="20"/>
                <w:szCs w:val="24"/>
              </w:rPr>
            </w:pPr>
            <w:r w:rsidRPr="003D46FC">
              <w:rPr>
                <w:noProof/>
                <w:color w:val="000000" w:themeColor="text1"/>
                <w:sz w:val="20"/>
                <w:szCs w:val="24"/>
              </w:rPr>
              <w:t>Nationality                  : Indian</w:t>
            </w:r>
          </w:p>
          <w:p w14:paraId="7D88ABD0" w14:textId="77777777" w:rsidR="003B18EF" w:rsidRPr="003D46FC" w:rsidRDefault="003B18EF" w:rsidP="003B18EF">
            <w:pPr>
              <w:rPr>
                <w:noProof/>
                <w:color w:val="000000" w:themeColor="text1"/>
                <w:sz w:val="20"/>
                <w:szCs w:val="24"/>
              </w:rPr>
            </w:pPr>
            <w:r w:rsidRPr="003D46FC">
              <w:rPr>
                <w:noProof/>
                <w:color w:val="000000" w:themeColor="text1"/>
                <w:sz w:val="20"/>
                <w:szCs w:val="24"/>
              </w:rPr>
              <w:t>Languages known     : English,Hindi &amp; Telugu</w:t>
            </w:r>
          </w:p>
          <w:p w14:paraId="160255AF" w14:textId="77777777" w:rsidR="00515CE8" w:rsidRDefault="003B18EF" w:rsidP="003B18EF">
            <w:pPr>
              <w:rPr>
                <w:noProof/>
                <w:color w:val="000000" w:themeColor="text1"/>
                <w:sz w:val="20"/>
                <w:szCs w:val="24"/>
              </w:rPr>
            </w:pPr>
            <w:r w:rsidRPr="003D46FC">
              <w:rPr>
                <w:noProof/>
                <w:color w:val="000000" w:themeColor="text1"/>
                <w:sz w:val="20"/>
                <w:szCs w:val="24"/>
              </w:rPr>
              <w:t>Addrress                      : 7-1-773 ,</w:t>
            </w:r>
            <w:r w:rsidR="00515CE8">
              <w:rPr>
                <w:noProof/>
                <w:color w:val="000000" w:themeColor="text1"/>
                <w:sz w:val="20"/>
                <w:szCs w:val="24"/>
              </w:rPr>
              <w:t xml:space="preserve"> </w:t>
            </w:r>
            <w:r w:rsidRPr="003D46FC">
              <w:rPr>
                <w:noProof/>
                <w:color w:val="000000" w:themeColor="text1"/>
                <w:sz w:val="20"/>
                <w:szCs w:val="24"/>
              </w:rPr>
              <w:t xml:space="preserve">Mankammathota </w:t>
            </w:r>
            <w:r w:rsidR="00515CE8">
              <w:rPr>
                <w:noProof/>
                <w:color w:val="000000" w:themeColor="text1"/>
                <w:sz w:val="20"/>
                <w:szCs w:val="24"/>
              </w:rPr>
              <w:t>,</w:t>
            </w:r>
          </w:p>
          <w:p w14:paraId="7F345507" w14:textId="1BD1F0F1" w:rsidR="003B18EF" w:rsidRPr="003D46FC" w:rsidRDefault="00515CE8" w:rsidP="003B18EF">
            <w:pPr>
              <w:rPr>
                <w:noProof/>
                <w:color w:val="000000" w:themeColor="text1"/>
                <w:sz w:val="20"/>
                <w:szCs w:val="24"/>
              </w:rPr>
            </w:pPr>
            <w:r>
              <w:rPr>
                <w:noProof/>
                <w:color w:val="000000" w:themeColor="text1"/>
                <w:sz w:val="20"/>
                <w:szCs w:val="24"/>
              </w:rPr>
              <w:t xml:space="preserve">                                       </w:t>
            </w:r>
            <w:r w:rsidR="003B18EF" w:rsidRPr="003D46FC">
              <w:rPr>
                <w:noProof/>
                <w:color w:val="000000" w:themeColor="text1"/>
                <w:sz w:val="20"/>
                <w:szCs w:val="24"/>
              </w:rPr>
              <w:t>Karimnagar.</w:t>
            </w:r>
          </w:p>
          <w:p w14:paraId="730E3F83" w14:textId="77777777" w:rsidR="00762172" w:rsidRDefault="003B18EF" w:rsidP="00036450">
            <w:pPr>
              <w:pStyle w:val="Heading2"/>
            </w:pPr>
            <w:r>
              <w:t>Interests</w:t>
            </w:r>
          </w:p>
          <w:p w14:paraId="67EB0D59" w14:textId="77777777" w:rsidR="003B18EF" w:rsidRPr="003D46FC" w:rsidRDefault="003D46FC" w:rsidP="003B18EF">
            <w:pPr>
              <w:rPr>
                <w:sz w:val="20"/>
                <w:szCs w:val="24"/>
                <w:lang w:val="en-IN"/>
              </w:rPr>
            </w:pPr>
            <w:r w:rsidRPr="003D46FC">
              <w:rPr>
                <w:sz w:val="20"/>
                <w:szCs w:val="24"/>
                <w:lang w:val="en-IN"/>
              </w:rPr>
              <w:t xml:space="preserve">Travelling </w:t>
            </w:r>
          </w:p>
          <w:p w14:paraId="6FDA06F3" w14:textId="124F10BF" w:rsidR="003D46FC" w:rsidRPr="003D46FC" w:rsidRDefault="003D46FC" w:rsidP="003B18EF">
            <w:pPr>
              <w:rPr>
                <w:sz w:val="20"/>
                <w:szCs w:val="24"/>
                <w:lang w:val="en-IN"/>
              </w:rPr>
            </w:pPr>
            <w:r w:rsidRPr="003D46FC">
              <w:rPr>
                <w:sz w:val="20"/>
                <w:szCs w:val="24"/>
                <w:lang w:val="en-IN"/>
              </w:rPr>
              <w:t>Sports</w:t>
            </w:r>
          </w:p>
          <w:p w14:paraId="05A5580D" w14:textId="77777777" w:rsidR="003D46FC" w:rsidRPr="003D46FC" w:rsidRDefault="003D46FC" w:rsidP="003B18EF">
            <w:pPr>
              <w:rPr>
                <w:sz w:val="20"/>
                <w:szCs w:val="24"/>
                <w:lang w:val="en-IN"/>
              </w:rPr>
            </w:pPr>
            <w:r w:rsidRPr="003D46FC">
              <w:rPr>
                <w:sz w:val="20"/>
                <w:szCs w:val="24"/>
                <w:lang w:val="en-IN"/>
              </w:rPr>
              <w:t>Photography</w:t>
            </w:r>
          </w:p>
          <w:p w14:paraId="1EDFC022" w14:textId="7F816BED" w:rsidR="003D46FC" w:rsidRPr="003D46FC" w:rsidRDefault="003D46FC" w:rsidP="003B18EF">
            <w:pPr>
              <w:rPr>
                <w:lang w:val="en-IN"/>
              </w:rPr>
            </w:pPr>
            <w:r w:rsidRPr="003D46FC">
              <w:rPr>
                <w:sz w:val="20"/>
                <w:szCs w:val="24"/>
                <w:lang w:val="en-IN"/>
              </w:rPr>
              <w:t>Music</w:t>
            </w:r>
          </w:p>
        </w:tc>
      </w:tr>
      <w:tr w:rsidR="00515CE8" w14:paraId="7A1920A3" w14:textId="77777777" w:rsidTr="00847E45">
        <w:trPr>
          <w:trHeight w:val="1685"/>
        </w:trPr>
        <w:tc>
          <w:tcPr>
            <w:tcW w:w="3426" w:type="dxa"/>
          </w:tcPr>
          <w:p w14:paraId="6E3AC9DF" w14:textId="77777777" w:rsidR="00515CE8" w:rsidRDefault="00515CE8" w:rsidP="00036450">
            <w:pPr>
              <w:pStyle w:val="Heading3"/>
            </w:pPr>
          </w:p>
        </w:tc>
        <w:tc>
          <w:tcPr>
            <w:tcW w:w="683" w:type="dxa"/>
          </w:tcPr>
          <w:p w14:paraId="605F6413" w14:textId="77777777" w:rsidR="00515CE8" w:rsidRDefault="00515CE8" w:rsidP="000C45FF">
            <w:pPr>
              <w:tabs>
                <w:tab w:val="left" w:pos="990"/>
              </w:tabs>
            </w:pPr>
          </w:p>
        </w:tc>
        <w:tc>
          <w:tcPr>
            <w:tcW w:w="6159" w:type="dxa"/>
          </w:tcPr>
          <w:p w14:paraId="468F14AE" w14:textId="21C6B05B" w:rsidR="00515CE8" w:rsidRDefault="00515CE8" w:rsidP="00515CE8">
            <w:pPr>
              <w:rPr>
                <w:noProof/>
              </w:rPr>
            </w:pPr>
          </w:p>
        </w:tc>
      </w:tr>
    </w:tbl>
    <w:p w14:paraId="23475811" w14:textId="2F00304C" w:rsidR="0043117B" w:rsidRDefault="00000000" w:rsidP="000C45FF">
      <w:pPr>
        <w:tabs>
          <w:tab w:val="left" w:pos="990"/>
        </w:tabs>
      </w:pPr>
    </w:p>
    <w:sectPr w:rsidR="0043117B" w:rsidSect="00D51F4A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DDDDF" w14:textId="77777777" w:rsidR="007B7AE3" w:rsidRDefault="007B7AE3" w:rsidP="000C45FF">
      <w:r>
        <w:separator/>
      </w:r>
    </w:p>
  </w:endnote>
  <w:endnote w:type="continuationSeparator" w:id="0">
    <w:p w14:paraId="03CA8D77" w14:textId="77777777" w:rsidR="007B7AE3" w:rsidRDefault="007B7AE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5D12F" w14:textId="77777777" w:rsidR="007B7AE3" w:rsidRDefault="007B7AE3" w:rsidP="000C45FF">
      <w:r>
        <w:separator/>
      </w:r>
    </w:p>
  </w:footnote>
  <w:footnote w:type="continuationSeparator" w:id="0">
    <w:p w14:paraId="7DFBFD33" w14:textId="77777777" w:rsidR="007B7AE3" w:rsidRDefault="007B7AE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7C3A2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83B9A4F" wp14:editId="119B88F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1AAC"/>
    <w:multiLevelType w:val="hybridMultilevel"/>
    <w:tmpl w:val="F35E1CA6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21487F09"/>
    <w:multiLevelType w:val="hybridMultilevel"/>
    <w:tmpl w:val="ABDA6F96"/>
    <w:lvl w:ilvl="0" w:tplc="4009000B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3FE149C6"/>
    <w:multiLevelType w:val="hybridMultilevel"/>
    <w:tmpl w:val="0B089E42"/>
    <w:lvl w:ilvl="0" w:tplc="FCD89BC4">
      <w:start w:val="1"/>
      <w:numFmt w:val="bullet"/>
      <w:lvlText w:val="•"/>
      <w:lvlJc w:val="left"/>
      <w:pPr>
        <w:ind w:left="76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6565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729499223">
    <w:abstractNumId w:val="0"/>
  </w:num>
  <w:num w:numId="2" w16cid:durableId="398136205">
    <w:abstractNumId w:val="2"/>
  </w:num>
  <w:num w:numId="3" w16cid:durableId="841622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A5"/>
    <w:rsid w:val="00036450"/>
    <w:rsid w:val="00053E75"/>
    <w:rsid w:val="00057020"/>
    <w:rsid w:val="00094499"/>
    <w:rsid w:val="000A7BB8"/>
    <w:rsid w:val="000C45FF"/>
    <w:rsid w:val="000E3FD1"/>
    <w:rsid w:val="00112054"/>
    <w:rsid w:val="001317D8"/>
    <w:rsid w:val="00151033"/>
    <w:rsid w:val="001525E1"/>
    <w:rsid w:val="00163B75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86CA5"/>
    <w:rsid w:val="003045A6"/>
    <w:rsid w:val="0030481B"/>
    <w:rsid w:val="003156FC"/>
    <w:rsid w:val="003254B5"/>
    <w:rsid w:val="0037121F"/>
    <w:rsid w:val="003910D8"/>
    <w:rsid w:val="003A6B7D"/>
    <w:rsid w:val="003B06CA"/>
    <w:rsid w:val="003B18EF"/>
    <w:rsid w:val="003D46FC"/>
    <w:rsid w:val="004071FC"/>
    <w:rsid w:val="00445947"/>
    <w:rsid w:val="00480DE5"/>
    <w:rsid w:val="004813B3"/>
    <w:rsid w:val="00496591"/>
    <w:rsid w:val="004C63E4"/>
    <w:rsid w:val="004D3011"/>
    <w:rsid w:val="00515CE8"/>
    <w:rsid w:val="005262AC"/>
    <w:rsid w:val="00532A01"/>
    <w:rsid w:val="005E39D5"/>
    <w:rsid w:val="00600670"/>
    <w:rsid w:val="0062123A"/>
    <w:rsid w:val="00646E75"/>
    <w:rsid w:val="006771D0"/>
    <w:rsid w:val="006F6C11"/>
    <w:rsid w:val="00715FCB"/>
    <w:rsid w:val="00743101"/>
    <w:rsid w:val="00762172"/>
    <w:rsid w:val="00764C9F"/>
    <w:rsid w:val="007775E1"/>
    <w:rsid w:val="007867A0"/>
    <w:rsid w:val="007927F5"/>
    <w:rsid w:val="007B7AE3"/>
    <w:rsid w:val="00802CA0"/>
    <w:rsid w:val="00847E45"/>
    <w:rsid w:val="00850320"/>
    <w:rsid w:val="009260CD"/>
    <w:rsid w:val="00940A66"/>
    <w:rsid w:val="00952C25"/>
    <w:rsid w:val="00A2118D"/>
    <w:rsid w:val="00A67850"/>
    <w:rsid w:val="00AD0A50"/>
    <w:rsid w:val="00AD76E2"/>
    <w:rsid w:val="00B0407F"/>
    <w:rsid w:val="00B20152"/>
    <w:rsid w:val="00B359E4"/>
    <w:rsid w:val="00B4515F"/>
    <w:rsid w:val="00B57D98"/>
    <w:rsid w:val="00B70850"/>
    <w:rsid w:val="00B85012"/>
    <w:rsid w:val="00C066B6"/>
    <w:rsid w:val="00C37BA1"/>
    <w:rsid w:val="00C4674C"/>
    <w:rsid w:val="00C506CF"/>
    <w:rsid w:val="00C72BED"/>
    <w:rsid w:val="00C93D2F"/>
    <w:rsid w:val="00C9578B"/>
    <w:rsid w:val="00CB0055"/>
    <w:rsid w:val="00D2522B"/>
    <w:rsid w:val="00D422DE"/>
    <w:rsid w:val="00D51F4A"/>
    <w:rsid w:val="00D5459D"/>
    <w:rsid w:val="00DA1F4D"/>
    <w:rsid w:val="00DB0C3C"/>
    <w:rsid w:val="00DD172A"/>
    <w:rsid w:val="00E25A26"/>
    <w:rsid w:val="00E4381A"/>
    <w:rsid w:val="00E55D74"/>
    <w:rsid w:val="00E82C60"/>
    <w:rsid w:val="00E92E2E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2008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C93D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800\AppData\Local\Microsoft\Office\16.0\DTS\en-US%7bFC40F0F1-1674-493E-9C5A-A8D588BFCDE0%7d\%7b686FEE6F-FC36-4557-AECF-07375F4FAE78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2922335DA0443EB1D6333062D17D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ECCD7-9414-4106-957B-E20AA6566A03}"/>
      </w:docPartPr>
      <w:docPartBody>
        <w:p w:rsidR="00085CE2" w:rsidRDefault="00000000">
          <w:pPr>
            <w:pStyle w:val="D12922335DA0443EB1D6333062D17DF8"/>
          </w:pPr>
          <w:r w:rsidRPr="00CB0055">
            <w:t>Contact</w:t>
          </w:r>
        </w:p>
      </w:docPartBody>
    </w:docPart>
    <w:docPart>
      <w:docPartPr>
        <w:name w:val="EC69F249647947609B570C407B68A6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02A69B-3290-452C-AA48-98BC1D5A0D8D}"/>
      </w:docPartPr>
      <w:docPartBody>
        <w:p w:rsidR="00085CE2" w:rsidRDefault="00000000">
          <w:pPr>
            <w:pStyle w:val="EC69F249647947609B570C407B68A620"/>
          </w:pPr>
          <w:r w:rsidRPr="004D3011">
            <w:t>PHONE:</w:t>
          </w:r>
        </w:p>
      </w:docPartBody>
    </w:docPart>
    <w:docPart>
      <w:docPartPr>
        <w:name w:val="F5468DB4E31F44EFA8B684FD65494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E513AF-AE37-48DE-B5F0-97BD464CE34B}"/>
      </w:docPartPr>
      <w:docPartBody>
        <w:p w:rsidR="00085CE2" w:rsidRDefault="00000000">
          <w:pPr>
            <w:pStyle w:val="F5468DB4E31F44EFA8B684FD6549475B"/>
          </w:pPr>
          <w:r w:rsidRPr="004D3011">
            <w:t>EMAIL:</w:t>
          </w:r>
        </w:p>
      </w:docPartBody>
    </w:docPart>
    <w:docPart>
      <w:docPartPr>
        <w:name w:val="282C0CFD37F34B95A801AFFB4EB80B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F77345-81E9-4B9D-92A7-F08CCDCA0FFA}"/>
      </w:docPartPr>
      <w:docPartBody>
        <w:p w:rsidR="00085CE2" w:rsidRDefault="00000000">
          <w:pPr>
            <w:pStyle w:val="282C0CFD37F34B95A801AFFB4EB80B86"/>
          </w:pPr>
          <w:r w:rsidRPr="00CB0055">
            <w:t>Hobbies</w:t>
          </w:r>
        </w:p>
      </w:docPartBody>
    </w:docPart>
    <w:docPart>
      <w:docPartPr>
        <w:name w:val="9A15232C39244305A2CB857CA2654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77CC2-68E2-4EFA-B075-EB799058EDF3}"/>
      </w:docPartPr>
      <w:docPartBody>
        <w:p w:rsidR="00085CE2" w:rsidRDefault="00000000">
          <w:pPr>
            <w:pStyle w:val="9A15232C39244305A2CB857CA2654B2F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C1D"/>
    <w:rsid w:val="00085CE2"/>
    <w:rsid w:val="00152E6E"/>
    <w:rsid w:val="00371FAB"/>
    <w:rsid w:val="003863F8"/>
    <w:rsid w:val="00486C1D"/>
    <w:rsid w:val="00692593"/>
    <w:rsid w:val="006F3DE7"/>
    <w:rsid w:val="00A13499"/>
    <w:rsid w:val="00D7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86C1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2922335DA0443EB1D6333062D17DF8">
    <w:name w:val="D12922335DA0443EB1D6333062D17DF8"/>
  </w:style>
  <w:style w:type="paragraph" w:customStyle="1" w:styleId="EC69F249647947609B570C407B68A620">
    <w:name w:val="EC69F249647947609B570C407B68A620"/>
  </w:style>
  <w:style w:type="paragraph" w:customStyle="1" w:styleId="F5468DB4E31F44EFA8B684FD6549475B">
    <w:name w:val="F5468DB4E31F44EFA8B684FD6549475B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82C0CFD37F34B95A801AFFB4EB80B86">
    <w:name w:val="282C0CFD37F34B95A801AFFB4EB80B86"/>
  </w:style>
  <w:style w:type="paragraph" w:customStyle="1" w:styleId="9A15232C39244305A2CB857CA2654B2F">
    <w:name w:val="9A15232C39244305A2CB857CA2654B2F"/>
  </w:style>
  <w:style w:type="character" w:customStyle="1" w:styleId="Heading2Char">
    <w:name w:val="Heading 2 Char"/>
    <w:basedOn w:val="DefaultParagraphFont"/>
    <w:link w:val="Heading2"/>
    <w:uiPriority w:val="9"/>
    <w:rsid w:val="00486C1D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1770C73646024566B64D0F9167EB5330">
    <w:name w:val="1770C73646024566B64D0F9167EB5330"/>
    <w:rsid w:val="00486C1D"/>
  </w:style>
  <w:style w:type="paragraph" w:customStyle="1" w:styleId="67D2C9C835AC49F38E5C5230F4AEDB4D">
    <w:name w:val="67D2C9C835AC49F38E5C5230F4AEDB4D"/>
    <w:rsid w:val="00692593"/>
  </w:style>
  <w:style w:type="paragraph" w:customStyle="1" w:styleId="E8EB8D3475274DAD83001E60F5BC98AA">
    <w:name w:val="E8EB8D3475274DAD83001E60F5BC98AA"/>
    <w:rsid w:val="00692593"/>
  </w:style>
  <w:style w:type="paragraph" w:customStyle="1" w:styleId="772551709C554C5481F014B39B11B61E">
    <w:name w:val="772551709C554C5481F014B39B11B61E"/>
    <w:rsid w:val="00692593"/>
  </w:style>
  <w:style w:type="paragraph" w:customStyle="1" w:styleId="54FFB56003EB4FC6BFDB8890397873AF">
    <w:name w:val="54FFB56003EB4FC6BFDB8890397873AF"/>
    <w:rsid w:val="006925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1A7D1-9377-410B-93A8-7C352BFB6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{686FEE6F-FC36-4557-AECF-07375F4FAE78}tf00546271_win32</Template>
  <TotalTime>0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2022-12-28T14:16:00Z</dcterms:created>
  <dcterms:modified xsi:type="dcterms:W3CDTF">2022-12-28T14:16:00Z</dcterms:modified>
</cp:coreProperties>
</file>